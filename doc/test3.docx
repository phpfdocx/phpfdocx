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854A9B" w14:paraId="13F571CF" w14:textId="77777777" w:rsidTr="00AA0737">
        <w:trPr>
          <w:trHeight w:val="3324"/>
          <w:jc w:val="center"/>
        </w:trPr>
        <w:sdt>
          <w:sdtPr>
            <w:rPr>
              <w:lang w:val="pt-BR"/>
            </w:rPr>
            <w:id w:val="1636451272"/>
            <w:placeholder>
              <w:docPart w:val="9DBB2E4C31B7484AAE0C56C56622E2F4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14:paraId="605E126B" w14:textId="77777777" w:rsidR="00AA0737" w:rsidRPr="00854A9B" w:rsidRDefault="00A410FF" w:rsidP="00AA0737">
                <w:pPr>
                  <w:pStyle w:val="Ttulo"/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Certificado</w:t>
                </w:r>
              </w:p>
            </w:tc>
          </w:sdtContent>
        </w:sdt>
      </w:tr>
      <w:tr w:rsidR="00AA0737" w:rsidRPr="00854A9B" w14:paraId="27476657" w14:textId="77777777" w:rsidTr="00AA0737">
        <w:trPr>
          <w:jc w:val="center"/>
        </w:trPr>
        <w:sdt>
          <w:sdtPr>
            <w:rPr>
              <w:lang w:val="pt-BR"/>
            </w:rPr>
            <w:id w:val="1587497638"/>
            <w:placeholder>
              <w:docPart w:val="2A7215F7150C4D0EA7C01C73AD826CA8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4A1BCAFF" w14:textId="77777777" w:rsidR="00AA0737" w:rsidRPr="00854A9B" w:rsidRDefault="00A410FF" w:rsidP="00AA0737">
                <w:pPr>
                  <w:pStyle w:val="Subttulo"/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FUNCIONÁRIO DO MÊS</w:t>
                </w:r>
              </w:p>
            </w:tc>
          </w:sdtContent>
        </w:sdt>
      </w:tr>
      <w:tr w:rsidR="00AA0737" w:rsidRPr="00854A9B" w14:paraId="6EE87E5F" w14:textId="77777777" w:rsidTr="00AA0737">
        <w:trPr>
          <w:jc w:val="center"/>
        </w:trPr>
        <w:sdt>
          <w:sdtPr>
            <w:rPr>
              <w:lang w:val="pt-BR"/>
            </w:rPr>
            <w:id w:val="-1511144004"/>
            <w:placeholder>
              <w:docPart w:val="8B42352AA0224EA4939895841B947234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792DD8F1" w14:textId="77777777" w:rsidR="00AA0737" w:rsidRPr="00854A9B" w:rsidRDefault="00A410FF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concedido a</w:t>
                </w:r>
              </w:p>
            </w:tc>
          </w:sdtContent>
        </w:sdt>
      </w:tr>
      <w:tr w:rsidR="00AA0737" w:rsidRPr="00854A9B" w14:paraId="3B327078" w14:textId="77777777" w:rsidTr="00AA0737">
        <w:trPr>
          <w:jc w:val="center"/>
        </w:trPr>
        <w:tc>
          <w:tcPr>
            <w:tcW w:w="12960" w:type="dxa"/>
            <w:gridSpan w:val="5"/>
          </w:tcPr>
          <w:p w14:paraId="68450735" w14:textId="4973F79C" w:rsidR="00AA0737" w:rsidRPr="00136C2A" w:rsidRDefault="00816159" w:rsidP="00AA0737">
            <w:pPr>
              <w:pStyle w:val="Nome"/>
              <w:rPr>
                <w:sz w:val="72"/>
                <w:szCs w:val="72"/>
                <w:lang w:val="pt-BR"/>
              </w:rPr>
            </w:pPr>
            <w:r w:rsidRPr="00136C2A">
              <w:rPr>
                <w:rFonts w:ascii="Arial" w:hAnsi="Arial" w:cs="Arial"/>
                <w:color w:val="15578C" w:themeColor="accent2" w:themeShade="BF"/>
                <w:sz w:val="72"/>
                <w:szCs w:val="72"/>
                <w:lang w:eastAsia="pt-BR"/>
              </w:rPr>
              <w:t>${name}</w:t>
            </w:r>
          </w:p>
        </w:tc>
      </w:tr>
      <w:tr w:rsidR="00AA0737" w:rsidRPr="00854A9B" w14:paraId="7021F171" w14:textId="77777777" w:rsidTr="00AA0737">
        <w:trPr>
          <w:trHeight w:val="1652"/>
          <w:jc w:val="center"/>
        </w:trPr>
        <w:sdt>
          <w:sdtPr>
            <w:rPr>
              <w:lang w:val="pt-BR"/>
            </w:rPr>
            <w:id w:val="-480612801"/>
            <w:placeholder>
              <w:docPart w:val="0A574DFB5890432DB77AFB8AA7C23EAD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center"/>
              </w:tcPr>
              <w:p w14:paraId="19117ADF" w14:textId="77777777" w:rsidR="0069082D" w:rsidRPr="00854A9B" w:rsidRDefault="00A410FF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em reconhecimento a</w:t>
                </w:r>
              </w:p>
              <w:p w14:paraId="4EA3773B" w14:textId="77777777" w:rsidR="00AA0737" w:rsidRPr="00854A9B" w:rsidRDefault="00A410FF" w:rsidP="00AA0737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sua dedicação, entusiasmo e trabalho árduo</w:t>
                </w:r>
              </w:p>
            </w:tc>
          </w:sdtContent>
        </w:sdt>
      </w:tr>
      <w:tr w:rsidR="008A067C" w:rsidRPr="00854A9B" w14:paraId="6AB57CFA" w14:textId="77777777" w:rsidTr="00706B03">
        <w:trPr>
          <w:trHeight w:val="879"/>
          <w:jc w:val="center"/>
        </w:trPr>
        <w:tc>
          <w:tcPr>
            <w:tcW w:w="810" w:type="dxa"/>
            <w:vAlign w:val="bottom"/>
          </w:tcPr>
          <w:p w14:paraId="6138622D" w14:textId="77777777" w:rsidR="008A067C" w:rsidRPr="00854A9B" w:rsidRDefault="008A067C" w:rsidP="00AA0737">
            <w:pPr>
              <w:jc w:val="left"/>
              <w:rPr>
                <w:lang w:val="pt-BR"/>
              </w:rPr>
            </w:pPr>
          </w:p>
        </w:tc>
        <w:tc>
          <w:tcPr>
            <w:tcW w:w="5310" w:type="dxa"/>
            <w:vAlign w:val="bottom"/>
          </w:tcPr>
          <w:p w14:paraId="4B1B485D" w14:textId="77777777" w:rsidR="008A067C" w:rsidRPr="00854A9B" w:rsidRDefault="008A067C" w:rsidP="00AA0737">
            <w:pPr>
              <w:jc w:val="left"/>
              <w:rPr>
                <w:lang w:val="pt-BR"/>
              </w:rPr>
            </w:pPr>
          </w:p>
        </w:tc>
        <w:tc>
          <w:tcPr>
            <w:tcW w:w="1260" w:type="dxa"/>
          </w:tcPr>
          <w:p w14:paraId="70B406D4" w14:textId="77777777" w:rsidR="008A067C" w:rsidRPr="00854A9B" w:rsidRDefault="008A067C" w:rsidP="00AA0737">
            <w:pPr>
              <w:rPr>
                <w:lang w:val="pt-BR"/>
              </w:rPr>
            </w:pPr>
          </w:p>
        </w:tc>
        <w:tc>
          <w:tcPr>
            <w:tcW w:w="3330" w:type="dxa"/>
            <w:vAlign w:val="bottom"/>
          </w:tcPr>
          <w:p w14:paraId="4576D433" w14:textId="1A574ACC" w:rsidR="008A067C" w:rsidRPr="00854A9B" w:rsidRDefault="00D55B4A" w:rsidP="00D55B4A">
            <w:pPr>
              <w:rPr>
                <w:lang w:val="pt-BR"/>
              </w:rPr>
            </w:pPr>
            <w:r>
              <w:rPr>
                <w:lang w:val="pt-BR"/>
              </w:rPr>
              <w:t>${</w:t>
            </w:r>
            <w:proofErr w:type="spellStart"/>
            <w:r>
              <w:rPr>
                <w:lang w:val="pt-BR"/>
              </w:rPr>
              <w:t>today</w:t>
            </w:r>
            <w:proofErr w:type="spellEnd"/>
            <w:r>
              <w:rPr>
                <w:lang w:val="pt-BR"/>
              </w:rPr>
              <w:t>}</w:t>
            </w:r>
          </w:p>
        </w:tc>
        <w:tc>
          <w:tcPr>
            <w:tcW w:w="2250" w:type="dxa"/>
            <w:vAlign w:val="bottom"/>
          </w:tcPr>
          <w:p w14:paraId="7AB772A1" w14:textId="77777777" w:rsidR="008A067C" w:rsidRPr="00854A9B" w:rsidRDefault="008A067C" w:rsidP="00AA0737">
            <w:pPr>
              <w:jc w:val="left"/>
              <w:rPr>
                <w:lang w:val="pt-BR"/>
              </w:rPr>
            </w:pPr>
          </w:p>
        </w:tc>
      </w:tr>
      <w:tr w:rsidR="008A067C" w:rsidRPr="00854A9B" w14:paraId="365D15A7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4F8871A3" w14:textId="77777777" w:rsidR="008A067C" w:rsidRPr="00854A9B" w:rsidRDefault="008A067C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-1077583615"/>
            <w:placeholder>
              <w:docPart w:val="C942B2A555F34BD2B6B828CF03428251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14:paraId="407C6CDB" w14:textId="77777777" w:rsidR="008A067C" w:rsidRPr="00854A9B" w:rsidRDefault="008A067C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Nome/Título do apresentador</w:t>
                </w:r>
              </w:p>
            </w:tc>
          </w:sdtContent>
        </w:sdt>
        <w:tc>
          <w:tcPr>
            <w:tcW w:w="1260" w:type="dxa"/>
            <w:vAlign w:val="center"/>
          </w:tcPr>
          <w:p w14:paraId="0068E3F5" w14:textId="77777777" w:rsidR="008A067C" w:rsidRPr="00854A9B" w:rsidRDefault="008A067C" w:rsidP="008A067C">
            <w:pPr>
              <w:rPr>
                <w:lang w:val="pt-BR"/>
              </w:rPr>
            </w:pPr>
          </w:p>
        </w:tc>
        <w:sdt>
          <w:sdtPr>
            <w:rPr>
              <w:lang w:val="pt-BR"/>
            </w:rPr>
            <w:id w:val="1936019596"/>
            <w:placeholder>
              <w:docPart w:val="6F803BE576A74690B7A06E2A80440D14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14:paraId="52FDCBAD" w14:textId="77777777" w:rsidR="008A067C" w:rsidRPr="00854A9B" w:rsidRDefault="008A067C" w:rsidP="008A067C">
                <w:pPr>
                  <w:rPr>
                    <w:lang w:val="pt-BR"/>
                  </w:rPr>
                </w:pPr>
                <w:r w:rsidRPr="00854A9B">
                  <w:rPr>
                    <w:lang w:val="pt-BR" w:bidi="pt-BR"/>
                  </w:rPr>
                  <w:t>Data</w:t>
                </w:r>
              </w:p>
            </w:tc>
          </w:sdtContent>
        </w:sdt>
        <w:tc>
          <w:tcPr>
            <w:tcW w:w="2250" w:type="dxa"/>
            <w:vAlign w:val="center"/>
          </w:tcPr>
          <w:p w14:paraId="6D7B82FD" w14:textId="77777777" w:rsidR="008A067C" w:rsidRPr="00854A9B" w:rsidRDefault="008A067C" w:rsidP="008A067C">
            <w:pPr>
              <w:rPr>
                <w:lang w:val="pt-BR"/>
              </w:rPr>
            </w:pPr>
          </w:p>
        </w:tc>
      </w:tr>
    </w:tbl>
    <w:p w14:paraId="2C147751" w14:textId="77777777" w:rsidR="00A410FF" w:rsidRPr="00854A9B" w:rsidRDefault="00A410FF" w:rsidP="00AA0737">
      <w:pPr>
        <w:pStyle w:val="Corpodetexto"/>
        <w:rPr>
          <w:lang w:val="pt-BR"/>
        </w:rPr>
      </w:pPr>
    </w:p>
    <w:sectPr w:rsidR="00A410FF" w:rsidRPr="00854A9B" w:rsidSect="00706B03">
      <w:headerReference w:type="default" r:id="rId9"/>
      <w:type w:val="continuous"/>
      <w:pgSz w:w="16838" w:h="11906" w:orient="landscape" w:code="9"/>
      <w:pgMar w:top="1021" w:right="1440" w:bottom="284" w:left="1440" w:header="624" w:footer="624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EE2DE3" w14:textId="77777777" w:rsidR="001069BA" w:rsidRDefault="001069BA" w:rsidP="003F140B">
      <w:r>
        <w:separator/>
      </w:r>
    </w:p>
  </w:endnote>
  <w:endnote w:type="continuationSeparator" w:id="0">
    <w:p w14:paraId="0E2A7C08" w14:textId="77777777" w:rsidR="001069BA" w:rsidRDefault="001069BA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80C1F6" w14:textId="77777777" w:rsidR="001069BA" w:rsidRDefault="001069BA" w:rsidP="003F140B">
      <w:r>
        <w:separator/>
      </w:r>
    </w:p>
  </w:footnote>
  <w:footnote w:type="continuationSeparator" w:id="0">
    <w:p w14:paraId="544A6DC7" w14:textId="77777777" w:rsidR="001069BA" w:rsidRDefault="001069BA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F0C0F9" w14:textId="77777777" w:rsidR="00657B53" w:rsidRPr="00854A9B" w:rsidRDefault="008A067C" w:rsidP="003F140B">
    <w:pPr>
      <w:pStyle w:val="Cabealho"/>
      <w:rPr>
        <w:lang w:val="pt-BR"/>
      </w:rPr>
    </w:pPr>
    <w:r w:rsidRPr="00854A9B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F5AFA69" wp14:editId="50455254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Quadro de design e formas de canto do plano de fu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v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v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v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v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v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v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v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v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v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v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v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v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v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v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vre 41"/>
                        <wps:cNvSpPr>
                          <a:spLocks/>
                        </wps:cNvSpPr>
                        <wps:spPr bwMode="auto">
                          <a:xfrm>
                            <a:off x="3683" y="7329"/>
                            <a:ext cx="8499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vre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vre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72C1FFA4" id="Grupo 18" o:spid="_x0000_s1026" alt="Quadro de design e formas de canto do plano de fu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v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v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v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v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v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v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v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v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v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v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v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v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v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v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vre 41" o:spid="_x0000_s1042" style="position:absolute;left:3683;top:7329;width:8499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8498,0" o:connectangles="0,0"/>
                </v:shape>
                <v:shape id="Forma livre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vre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854A9B">
      <w:rPr>
        <w:noProof/>
        <w:lang w:val="pt-BR" w:bidi="pt-BR"/>
      </w:rPr>
      <w:drawing>
        <wp:anchor distT="0" distB="0" distL="114300" distR="114300" simplePos="0" relativeHeight="251656191" behindDoc="1" locked="0" layoutInCell="1" allowOverlap="1" wp14:anchorId="0E744599" wp14:editId="1D9EB355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Imagem 19" descr="Imagem de plano de fundo. Linhas. Opacas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B5204040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34B5D6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B84DB56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B82BE2E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44E7FC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6A57F8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F252D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9E6A978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B5EA8F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15804B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F92AC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463372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69E449C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2FA"/>
    <w:rsid w:val="0006192F"/>
    <w:rsid w:val="001069BA"/>
    <w:rsid w:val="00136C2A"/>
    <w:rsid w:val="001B24AF"/>
    <w:rsid w:val="003F140B"/>
    <w:rsid w:val="004E338A"/>
    <w:rsid w:val="0050334E"/>
    <w:rsid w:val="00657B53"/>
    <w:rsid w:val="0069082D"/>
    <w:rsid w:val="00706B03"/>
    <w:rsid w:val="00774096"/>
    <w:rsid w:val="00816159"/>
    <w:rsid w:val="0081636F"/>
    <w:rsid w:val="00854A9B"/>
    <w:rsid w:val="008A067C"/>
    <w:rsid w:val="008E129F"/>
    <w:rsid w:val="00A1495F"/>
    <w:rsid w:val="00A410FF"/>
    <w:rsid w:val="00AA0737"/>
    <w:rsid w:val="00AA6962"/>
    <w:rsid w:val="00AB489F"/>
    <w:rsid w:val="00AB62FA"/>
    <w:rsid w:val="00BC2478"/>
    <w:rsid w:val="00C61F71"/>
    <w:rsid w:val="00CF3D42"/>
    <w:rsid w:val="00D55B4A"/>
    <w:rsid w:val="00E139B1"/>
    <w:rsid w:val="00E16E40"/>
    <w:rsid w:val="00E31E21"/>
    <w:rsid w:val="00EB0977"/>
    <w:rsid w:val="00ED586A"/>
    <w:rsid w:val="00EF16E7"/>
    <w:rsid w:val="00F0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7C175C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854A9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har"/>
    <w:uiPriority w:val="9"/>
    <w:rsid w:val="00854A9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54A9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54A9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54A9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54A9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54A9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54A9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54A9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54A9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854A9B"/>
    <w:rPr>
      <w:i w:val="0"/>
      <w:iCs w:val="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854A9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argrafodaLista">
    <w:name w:val="List Paragraph"/>
    <w:basedOn w:val="Normal"/>
    <w:uiPriority w:val="1"/>
    <w:semiHidden/>
    <w:rsid w:val="00854A9B"/>
    <w:rPr>
      <w:rFonts w:ascii="Times New Roman" w:hAnsi="Times New Roman" w:cs="Times New Roman"/>
      <w:sz w:val="24"/>
      <w:szCs w:val="24"/>
    </w:rPr>
  </w:style>
  <w:style w:type="paragraph" w:customStyle="1" w:styleId="Pargrafodetabela">
    <w:name w:val="Parágrafo de tabela"/>
    <w:basedOn w:val="Normal"/>
    <w:uiPriority w:val="1"/>
    <w:semiHidden/>
    <w:rsid w:val="00854A9B"/>
    <w:rPr>
      <w:rFonts w:ascii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854A9B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odap">
    <w:name w:val="footer"/>
    <w:basedOn w:val="Normal"/>
    <w:link w:val="RodapChar"/>
    <w:uiPriority w:val="99"/>
    <w:semiHidden/>
    <w:rsid w:val="00854A9B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Corpodetexto"/>
    <w:next w:val="Normal"/>
    <w:link w:val="TtuloChar"/>
    <w:uiPriority w:val="10"/>
    <w:qFormat/>
    <w:rsid w:val="00854A9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har">
    <w:name w:val="Título Char"/>
    <w:basedOn w:val="Fontepargpadro"/>
    <w:link w:val="Ttulo"/>
    <w:uiPriority w:val="10"/>
    <w:rsid w:val="00854A9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Corpodetexto"/>
    <w:next w:val="Normal"/>
    <w:link w:val="SubttuloChar"/>
    <w:uiPriority w:val="11"/>
    <w:qFormat/>
    <w:rsid w:val="00854A9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har">
    <w:name w:val="Subtítulo Char"/>
    <w:basedOn w:val="Fontepargpadro"/>
    <w:link w:val="Subttulo"/>
    <w:uiPriority w:val="11"/>
    <w:rsid w:val="00854A9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e">
    <w:name w:val="Nome"/>
    <w:basedOn w:val="Corpodetexto"/>
    <w:uiPriority w:val="1"/>
    <w:qFormat/>
    <w:rsid w:val="00854A9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elacomgrade">
    <w:name w:val="Table Grid"/>
    <w:basedOn w:val="Tabelanormal"/>
    <w:uiPriority w:val="39"/>
    <w:rsid w:val="00854A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854A9B"/>
    <w:rPr>
      <w:rFonts w:ascii="Century Schoolbook" w:hAnsi="Century Schoolbook"/>
      <w:color w:val="808080"/>
    </w:rPr>
  </w:style>
  <w:style w:type="character" w:styleId="Meno">
    <w:name w:val="Mention"/>
    <w:basedOn w:val="Fontepargpadro"/>
    <w:uiPriority w:val="99"/>
    <w:semiHidden/>
    <w:unhideWhenUsed/>
    <w:rsid w:val="00854A9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854A9B"/>
    <w:pPr>
      <w:numPr>
        <w:numId w:val="1"/>
      </w:numPr>
    </w:pPr>
  </w:style>
  <w:style w:type="numbering" w:styleId="1ai">
    <w:name w:val="Outline List 1"/>
    <w:basedOn w:val="Semlista"/>
    <w:uiPriority w:val="99"/>
    <w:semiHidden/>
    <w:unhideWhenUsed/>
    <w:rsid w:val="00854A9B"/>
    <w:pPr>
      <w:numPr>
        <w:numId w:val="2"/>
      </w:numPr>
    </w:pPr>
  </w:style>
  <w:style w:type="character" w:styleId="CdigoHTML">
    <w:name w:val="HTML Code"/>
    <w:basedOn w:val="Fontepargpadro"/>
    <w:uiPriority w:val="99"/>
    <w:semiHidden/>
    <w:unhideWhenUsed/>
    <w:rsid w:val="00854A9B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854A9B"/>
    <w:rPr>
      <w:rFonts w:ascii="Century Schoolbook" w:hAnsi="Century Schoolbook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854A9B"/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oHTML">
    <w:name w:val="HTML Definition"/>
    <w:basedOn w:val="Fontepargpadro"/>
    <w:uiPriority w:val="99"/>
    <w:semiHidden/>
    <w:unhideWhenUsed/>
    <w:rsid w:val="00854A9B"/>
    <w:rPr>
      <w:rFonts w:ascii="Century Schoolbook" w:hAnsi="Century Schoolbook"/>
      <w:i/>
      <w:iCs/>
    </w:rPr>
  </w:style>
  <w:style w:type="character" w:styleId="CitaoHTML">
    <w:name w:val="HTML Cite"/>
    <w:basedOn w:val="Fontepargpadro"/>
    <w:uiPriority w:val="99"/>
    <w:semiHidden/>
    <w:unhideWhenUsed/>
    <w:rsid w:val="00854A9B"/>
    <w:rPr>
      <w:rFonts w:ascii="Century Schoolbook" w:hAnsi="Century Schoolbook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854A9B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854A9B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854A9B"/>
    <w:rPr>
      <w:rFonts w:ascii="Century Schoolbook" w:hAnsi="Century Schoolbook"/>
    </w:rPr>
  </w:style>
  <w:style w:type="character" w:styleId="TecladoHTML">
    <w:name w:val="HTML Keyboard"/>
    <w:basedOn w:val="Fontepargpadro"/>
    <w:uiPriority w:val="99"/>
    <w:semiHidden/>
    <w:unhideWhenUsed/>
    <w:rsid w:val="00854A9B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54A9B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54A9B"/>
    <w:rPr>
      <w:rFonts w:ascii="Consolas" w:hAnsi="Consolas" w:cs="Georgia"/>
      <w:i/>
      <w:iCs/>
      <w:color w:val="2B3990" w:themeColor="accent1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854A9B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854A9B"/>
    <w:pPr>
      <w:spacing w:after="100"/>
      <w:ind w:left="28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854A9B"/>
    <w:pPr>
      <w:spacing w:after="100"/>
      <w:ind w:left="56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854A9B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854A9B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854A9B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854A9B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854A9B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854A9B"/>
    <w:pPr>
      <w:spacing w:after="100"/>
      <w:ind w:left="2240"/>
    </w:pPr>
  </w:style>
  <w:style w:type="character" w:customStyle="1" w:styleId="Ttulo1Char">
    <w:name w:val="Título 1 Char"/>
    <w:basedOn w:val="Fontepargpadro"/>
    <w:link w:val="Ttulo1"/>
    <w:uiPriority w:val="9"/>
    <w:rsid w:val="00854A9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54A9B"/>
    <w:pPr>
      <w:outlineLvl w:val="9"/>
    </w:pPr>
  </w:style>
  <w:style w:type="character" w:styleId="RefernciaSutil">
    <w:name w:val="Subtle Reference"/>
    <w:basedOn w:val="Fontepargpadro"/>
    <w:uiPriority w:val="31"/>
    <w:semiHidden/>
    <w:rsid w:val="00854A9B"/>
    <w:rPr>
      <w:rFonts w:ascii="Century Schoolbook" w:hAnsi="Century Schoolbook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854A9B"/>
    <w:rPr>
      <w:rFonts w:ascii="Century Schoolbook" w:hAnsi="Century Schoolbook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854A9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854A9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854A9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854A9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854A9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854A9B"/>
  </w:style>
  <w:style w:type="character" w:styleId="TtulodoLivro">
    <w:name w:val="Book Title"/>
    <w:basedOn w:val="Fontepargpadro"/>
    <w:uiPriority w:val="33"/>
    <w:semiHidden/>
    <w:rsid w:val="00854A9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ontepargpadro"/>
    <w:uiPriority w:val="99"/>
    <w:semiHidden/>
    <w:unhideWhenUsed/>
    <w:rsid w:val="00854A9B"/>
    <w:rPr>
      <w:rFonts w:ascii="Century Schoolbook" w:hAnsi="Century Schoolbook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854A9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854A9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854A9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854A9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854A9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854A9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854A9B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854A9B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854A9B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854A9B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854A9B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854A9B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854A9B"/>
    <w:pPr>
      <w:numPr>
        <w:numId w:val="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854A9B"/>
    <w:pPr>
      <w:numPr>
        <w:numId w:val="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854A9B"/>
    <w:pPr>
      <w:numPr>
        <w:numId w:val="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854A9B"/>
    <w:pPr>
      <w:numPr>
        <w:numId w:val="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854A9B"/>
    <w:pPr>
      <w:numPr>
        <w:numId w:val="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854A9B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854A9B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854A9B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854A9B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854A9B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854A9B"/>
  </w:style>
  <w:style w:type="paragraph" w:styleId="Textodemacro">
    <w:name w:val="macro"/>
    <w:link w:val="TextodemacroChar"/>
    <w:uiPriority w:val="99"/>
    <w:semiHidden/>
    <w:unhideWhenUsed/>
    <w:rsid w:val="00854A9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854A9B"/>
    <w:rPr>
      <w:rFonts w:ascii="Consolas" w:hAnsi="Consolas" w:cs="Georgia"/>
      <w:i/>
      <w:iCs/>
      <w:color w:val="2B3990" w:themeColor="accent1"/>
    </w:rPr>
  </w:style>
  <w:style w:type="paragraph" w:styleId="Remetente">
    <w:name w:val="envelope return"/>
    <w:basedOn w:val="Normal"/>
    <w:uiPriority w:val="99"/>
    <w:semiHidden/>
    <w:unhideWhenUsed/>
    <w:rsid w:val="00854A9B"/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854A9B"/>
    <w:rPr>
      <w:rFonts w:ascii="Century Schoolbook" w:hAnsi="Century Schoolbook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54A9B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54A9B"/>
    <w:rPr>
      <w:rFonts w:ascii="Century Schoolbook" w:hAnsi="Century Schoolbook" w:cs="Georgia"/>
      <w:i/>
      <w:iCs/>
      <w:color w:val="2B3990" w:themeColor="accent1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854A9B"/>
    <w:pPr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854A9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854A9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854A9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e">
    <w:name w:val="Emphasis"/>
    <w:basedOn w:val="Fontepargpadro"/>
    <w:uiPriority w:val="20"/>
    <w:semiHidden/>
    <w:rsid w:val="00854A9B"/>
    <w:rPr>
      <w:rFonts w:ascii="Century Schoolbook" w:hAnsi="Century Schoolbook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854A9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854A9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54A9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54A9B"/>
    <w:rPr>
      <w:rFonts w:ascii="Century Schoolbook" w:hAnsi="Century Schoolbook" w:cs="Georgia"/>
      <w:i/>
      <w:iCs/>
      <w:color w:val="2B3990" w:themeColor="accent1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54A9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54A9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rio">
    <w:name w:val="annotation reference"/>
    <w:basedOn w:val="Fontepargpadro"/>
    <w:uiPriority w:val="99"/>
    <w:semiHidden/>
    <w:unhideWhenUsed/>
    <w:rsid w:val="00854A9B"/>
    <w:rPr>
      <w:rFonts w:ascii="Century Schoolbook" w:hAnsi="Century Schoolbook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4A9B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4A9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854A9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854A9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854A9B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854A9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54A9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54A9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54A9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54A9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54A9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54A9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54A9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54A9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854A9B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854A9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854A9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854A9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854A9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854A9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rsid w:val="00854A9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854A9B"/>
  </w:style>
  <w:style w:type="character" w:customStyle="1" w:styleId="DataChar">
    <w:name w:val="Data Char"/>
    <w:basedOn w:val="Fontepargpadro"/>
    <w:link w:val="Data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nciaIntensa">
    <w:name w:val="Intense Reference"/>
    <w:basedOn w:val="Fontepargpadro"/>
    <w:uiPriority w:val="32"/>
    <w:semiHidden/>
    <w:rsid w:val="00854A9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854A9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854A9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eIntensa">
    <w:name w:val="Intense Emphasis"/>
    <w:basedOn w:val="Fontepargpadro"/>
    <w:uiPriority w:val="21"/>
    <w:semiHidden/>
    <w:rsid w:val="00854A9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854A9B"/>
    <w:rPr>
      <w:rFonts w:ascii="Times New Roman" w:hAnsi="Times New Roman" w:cs="Times New Roman"/>
      <w:sz w:val="24"/>
      <w:szCs w:val="24"/>
    </w:rPr>
  </w:style>
  <w:style w:type="character" w:styleId="HiperlinkInteligente">
    <w:name w:val="Smart Hyperlink"/>
    <w:basedOn w:val="Fontepargpadro"/>
    <w:uiPriority w:val="99"/>
    <w:semiHidden/>
    <w:unhideWhenUsed/>
    <w:rsid w:val="00854A9B"/>
    <w:rPr>
      <w:rFonts w:ascii="Century Schoolbook" w:hAnsi="Century Schoolbook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854A9B"/>
    <w:rPr>
      <w:rFonts w:ascii="Century Schoolbook" w:hAnsi="Century Schoolbook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854A9B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854A9B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854A9B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854A9B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854A9B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854A9B"/>
    <w:pPr>
      <w:ind w:firstLine="360"/>
    </w:pPr>
    <w:rPr>
      <w:i/>
      <w:iCs/>
    </w:r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854A9B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Recuonormal">
    <w:name w:val="Normal Indent"/>
    <w:basedOn w:val="Normal"/>
    <w:uiPriority w:val="99"/>
    <w:semiHidden/>
    <w:unhideWhenUsed/>
    <w:rsid w:val="00854A9B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854A9B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contempornea">
    <w:name w:val="Table Contemporary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854A9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854A9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854A9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854A9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854A9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2">
    <w:name w:val="List Table 2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854A9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3">
    <w:name w:val="List Table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854A9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854A9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854A9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854A9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854A9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854A9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854A9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854A9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854A9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854A9B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854A9B"/>
  </w:style>
  <w:style w:type="character" w:customStyle="1" w:styleId="SaudaoChar">
    <w:name w:val="Saudação Char"/>
    <w:basedOn w:val="Fontepargpadro"/>
    <w:link w:val="Sauda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emcolunas1">
    <w:name w:val="Table Columns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854A9B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simples10">
    <w:name w:val="Table Simple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854A9B"/>
    <w:pPr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854A9B"/>
    <w:pPr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854A9B"/>
    <w:pPr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854A9B"/>
    <w:pPr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854A9B"/>
    <w:pPr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854A9B"/>
    <w:pPr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854A9B"/>
    <w:pPr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854A9B"/>
    <w:pPr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854A9B"/>
    <w:pPr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854A9B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854A9B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854A9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854A9B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854A9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acomgrade1">
    <w:name w:val="Table Grid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854A9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854A9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854A9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Grade3">
    <w:name w:val="Grid Table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854A9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854A9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854A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854A9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854A9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854A9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854A9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854A9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854A9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854A9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854A9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854A9B"/>
    <w:rPr>
      <w:rFonts w:ascii="Century Schoolbook" w:hAnsi="Century Schoolbook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54A9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54A9B"/>
    <w:rPr>
      <w:rFonts w:ascii="Century Schoolbook" w:hAnsi="Century Schoolbook" w:cs="Georgia"/>
      <w:i/>
      <w:iCs/>
      <w:color w:val="2B3990" w:themeColor="accent1"/>
    </w:rPr>
  </w:style>
  <w:style w:type="character" w:styleId="Nmerodelinha">
    <w:name w:val="line number"/>
    <w:basedOn w:val="Fontepargpadro"/>
    <w:uiPriority w:val="99"/>
    <w:semiHidden/>
    <w:unhideWhenUsed/>
    <w:rsid w:val="00854A9B"/>
    <w:rPr>
      <w:rFonts w:ascii="Century Schoolbook" w:hAnsi="Century Schoolbook"/>
    </w:rPr>
  </w:style>
  <w:style w:type="table" w:styleId="Tabelacomefeitos3D1">
    <w:name w:val="Table 3D effects 1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854A9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rsid w:val="00854A9B"/>
    <w:rPr>
      <w:rFonts w:ascii="Century Schoolbook" w:hAnsi="Century Schoolbook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854A9B"/>
    <w:rPr>
      <w:rFonts w:ascii="Century Schoolbook" w:hAnsi="Century Schoolbook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semiHidden/>
    <w:unhideWhenUsed/>
    <w:rsid w:val="00854A9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854A9B"/>
    <w:rPr>
      <w:rFonts w:ascii="Century Schoolbook" w:hAnsi="Century Schoolbook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54A9B"/>
    <w:pPr>
      <w:spacing w:after="200"/>
    </w:pPr>
    <w:rPr>
      <w:i w:val="0"/>
      <w:iCs w:val="0"/>
      <w:color w:val="41404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mberto\AppData\Local\Microsoft\Office\16.0\DTS\pt-BR%7b74EAE591-1AFA-4F6B-A496-AEEA833A1C18%7d\%7b3C717DB9-67CB-4F0B-BDE3-7D412E0F1FDC%7d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DBB2E4C31B7484AAE0C56C56622E2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5498D75-D14D-46F3-BDD2-EA34D2A4BB5B}"/>
      </w:docPartPr>
      <w:docPartBody>
        <w:p w:rsidR="002A4B00" w:rsidRDefault="00F1260B">
          <w:pPr>
            <w:pStyle w:val="9DBB2E4C31B7484AAE0C56C56622E2F4"/>
          </w:pPr>
          <w:r w:rsidRPr="00854A9B">
            <w:rPr>
              <w:lang w:bidi="pt-BR"/>
            </w:rPr>
            <w:t>Certificado</w:t>
          </w:r>
        </w:p>
      </w:docPartBody>
    </w:docPart>
    <w:docPart>
      <w:docPartPr>
        <w:name w:val="2A7215F7150C4D0EA7C01C73AD826CA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EE1F19E-F7B5-48ED-9C58-AB69D91ECD9D}"/>
      </w:docPartPr>
      <w:docPartBody>
        <w:p w:rsidR="002A4B00" w:rsidRDefault="00F1260B">
          <w:pPr>
            <w:pStyle w:val="2A7215F7150C4D0EA7C01C73AD826CA8"/>
          </w:pPr>
          <w:r w:rsidRPr="00854A9B">
            <w:rPr>
              <w:lang w:bidi="pt-BR"/>
            </w:rPr>
            <w:t>FUNCIONÁRIO DO MÊS</w:t>
          </w:r>
        </w:p>
      </w:docPartBody>
    </w:docPart>
    <w:docPart>
      <w:docPartPr>
        <w:name w:val="8B42352AA0224EA4939895841B94723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C940277-8DC7-4FD7-BB31-3FF20BB730EA}"/>
      </w:docPartPr>
      <w:docPartBody>
        <w:p w:rsidR="002A4B00" w:rsidRDefault="00F1260B">
          <w:pPr>
            <w:pStyle w:val="8B42352AA0224EA4939895841B947234"/>
          </w:pPr>
          <w:r w:rsidRPr="00854A9B">
            <w:rPr>
              <w:lang w:bidi="pt-BR"/>
            </w:rPr>
            <w:t>concedido a</w:t>
          </w:r>
        </w:p>
      </w:docPartBody>
    </w:docPart>
    <w:docPart>
      <w:docPartPr>
        <w:name w:val="0A574DFB5890432DB77AFB8AA7C23EA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9B27CB7-99ED-4F8F-9755-72620497EC08}"/>
      </w:docPartPr>
      <w:docPartBody>
        <w:p w:rsidR="0029032A" w:rsidRPr="00854A9B" w:rsidRDefault="00F1260B" w:rsidP="00AA0737">
          <w:r w:rsidRPr="00854A9B">
            <w:rPr>
              <w:lang w:bidi="pt-BR"/>
            </w:rPr>
            <w:t>em reconhecimento a</w:t>
          </w:r>
        </w:p>
        <w:p w:rsidR="002A4B00" w:rsidRDefault="00F1260B">
          <w:pPr>
            <w:pStyle w:val="0A574DFB5890432DB77AFB8AA7C23EAD"/>
          </w:pPr>
          <w:r w:rsidRPr="00854A9B">
            <w:rPr>
              <w:lang w:bidi="pt-BR"/>
            </w:rPr>
            <w:t>sua dedicação, entusiasmo e trabalho árduo</w:t>
          </w:r>
        </w:p>
      </w:docPartBody>
    </w:docPart>
    <w:docPart>
      <w:docPartPr>
        <w:name w:val="C942B2A555F34BD2B6B828CF0342825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3AA5526-1CD7-44C1-82D9-C4CDDD38FC57}"/>
      </w:docPartPr>
      <w:docPartBody>
        <w:p w:rsidR="002A4B00" w:rsidRDefault="00F1260B">
          <w:pPr>
            <w:pStyle w:val="C942B2A555F34BD2B6B828CF03428251"/>
          </w:pPr>
          <w:r w:rsidRPr="00854A9B">
            <w:rPr>
              <w:lang w:bidi="pt-BR"/>
            </w:rPr>
            <w:t>Nome/Título do apresentador</w:t>
          </w:r>
        </w:p>
      </w:docPartBody>
    </w:docPart>
    <w:docPart>
      <w:docPartPr>
        <w:name w:val="6F803BE576A74690B7A06E2A80440D1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0021AEE-43AA-42B4-8F23-9E35A45FD0DF}"/>
      </w:docPartPr>
      <w:docPartBody>
        <w:p w:rsidR="002A4B00" w:rsidRDefault="00F1260B">
          <w:pPr>
            <w:pStyle w:val="6F803BE576A74690B7A06E2A80440D14"/>
          </w:pPr>
          <w:r w:rsidRPr="00854A9B">
            <w:rPr>
              <w:lang w:bidi="pt-BR"/>
            </w:rPr>
            <w:t>Data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60B"/>
    <w:rsid w:val="00254A17"/>
    <w:rsid w:val="002A4B00"/>
    <w:rsid w:val="00336648"/>
    <w:rsid w:val="00C03928"/>
    <w:rsid w:val="00E403A0"/>
    <w:rsid w:val="00F12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9DBB2E4C31B7484AAE0C56C56622E2F4">
    <w:name w:val="9DBB2E4C31B7484AAE0C56C56622E2F4"/>
  </w:style>
  <w:style w:type="paragraph" w:customStyle="1" w:styleId="2A7215F7150C4D0EA7C01C73AD826CA8">
    <w:name w:val="2A7215F7150C4D0EA7C01C73AD826CA8"/>
  </w:style>
  <w:style w:type="paragraph" w:customStyle="1" w:styleId="8B42352AA0224EA4939895841B947234">
    <w:name w:val="8B42352AA0224EA4939895841B947234"/>
  </w:style>
  <w:style w:type="paragraph" w:customStyle="1" w:styleId="4034888853EA4D579A6B24326A35B0E1">
    <w:name w:val="4034888853EA4D579A6B24326A35B0E1"/>
  </w:style>
  <w:style w:type="paragraph" w:customStyle="1" w:styleId="0A574DFB5890432DB77AFB8AA7C23EAD">
    <w:name w:val="0A574DFB5890432DB77AFB8AA7C23EAD"/>
  </w:style>
  <w:style w:type="paragraph" w:customStyle="1" w:styleId="C942B2A555F34BD2B6B828CF03428251">
    <w:name w:val="C942B2A555F34BD2B6B828CF03428251"/>
  </w:style>
  <w:style w:type="paragraph" w:customStyle="1" w:styleId="6F803BE576A74690B7A06E2A80440D14">
    <w:name w:val="6F803BE576A74690B7A06E2A80440D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{3C717DB9-67CB-4F0B-BDE3-7D412E0F1FDC}tf78500733.dotx</Template>
  <TotalTime>0</TotalTime>
  <Pages>1</Pages>
  <Words>28</Words>
  <Characters>155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2020-05-04T00:22:00Z</dcterms:created>
  <dcterms:modified xsi:type="dcterms:W3CDTF">2020-05-04T00:30:00Z</dcterms:modified>
</cp:coreProperties>
</file>